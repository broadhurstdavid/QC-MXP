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8DAFC" w14:textId="77777777" w:rsidR="00922B2E" w:rsidRDefault="00922B2E" w:rsidP="00922B2E">
      <w:r>
        <w:rPr>
          <w:noProof/>
        </w:rPr>
        <w:drawing>
          <wp:anchor distT="0" distB="0" distL="114300" distR="114300" simplePos="0" relativeHeight="251658240" behindDoc="0" locked="0" layoutInCell="1" allowOverlap="1" wp14:anchorId="132EE994" wp14:editId="54D0C1A1">
            <wp:simplePos x="0" y="0"/>
            <wp:positionH relativeFrom="column">
              <wp:posOffset>4042229</wp:posOffset>
            </wp:positionH>
            <wp:positionV relativeFrom="paragraph">
              <wp:posOffset>-227693</wp:posOffset>
            </wp:positionV>
            <wp:extent cx="2453595" cy="1181999"/>
            <wp:effectExtent l="0" t="0" r="0" b="0"/>
            <wp:wrapNone/>
            <wp:docPr id="347703077" name="Picture 1" descr="A logo with text and circ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03077" name="Picture 1" descr="A logo with text and circles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094" cy="1190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27D14D" w14:textId="6CE5CE42" w:rsidR="00922B2E" w:rsidRDefault="00922B2E" w:rsidP="00922B2E">
      <w:pPr>
        <w:pStyle w:val="Heading1"/>
      </w:pPr>
      <w:r>
        <w:t>Cheat Sheet</w:t>
      </w:r>
    </w:p>
    <w:p w14:paraId="208590F9" w14:textId="3128F57C" w:rsidR="00922B2E" w:rsidRDefault="00922B2E" w:rsidP="00922B2E">
      <w:pPr>
        <w:pStyle w:val="Heading2"/>
      </w:pPr>
      <w:r>
        <w:t>Prefilter</w:t>
      </w:r>
    </w:p>
    <w:p w14:paraId="03744C45" w14:textId="17B7FDA5" w:rsidR="00922B2E" w:rsidRDefault="00486B3E" w:rsidP="00922B2E">
      <w:r w:rsidRPr="00486B3E">
        <w:drawing>
          <wp:inline distT="0" distB="0" distL="0" distR="0" wp14:anchorId="088A5047" wp14:editId="6380C3CE">
            <wp:extent cx="5275943" cy="839966"/>
            <wp:effectExtent l="0" t="0" r="0" b="0"/>
            <wp:docPr id="1564811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118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7538" cy="85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BB30" w14:textId="26E56FC7" w:rsidR="00922B2E" w:rsidRDefault="00922B2E" w:rsidP="00922B2E">
      <w:pPr>
        <w:pStyle w:val="Heading2"/>
      </w:pPr>
      <w:r>
        <w:t>Configuration file</w:t>
      </w:r>
    </w:p>
    <w:p w14:paraId="0CF80F9D" w14:textId="36FFD328" w:rsidR="00922B2E" w:rsidRDefault="00486B3E" w:rsidP="00922B2E">
      <w:r w:rsidRPr="00486B3E">
        <w:drawing>
          <wp:inline distT="0" distB="0" distL="0" distR="0" wp14:anchorId="0F54878A" wp14:editId="54D04415">
            <wp:extent cx="5159829" cy="7592254"/>
            <wp:effectExtent l="0" t="0" r="0" b="2540"/>
            <wp:docPr id="40147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756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0304" cy="762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8335" w14:textId="6FEB9454" w:rsidR="00922B2E" w:rsidRPr="00922B2E" w:rsidRDefault="00922B2E" w:rsidP="00922B2E">
      <w:pPr>
        <w:pStyle w:val="Heading2"/>
      </w:pPr>
      <w:r>
        <w:lastRenderedPageBreak/>
        <w:t>Clean &amp; Explore</w:t>
      </w:r>
    </w:p>
    <w:p w14:paraId="216E3671" w14:textId="5996F71D" w:rsidR="00922B2E" w:rsidRPr="00922B2E" w:rsidRDefault="00486B3E" w:rsidP="00922B2E">
      <w:r w:rsidRPr="00486B3E">
        <w:drawing>
          <wp:inline distT="0" distB="0" distL="0" distR="0" wp14:anchorId="0F92EE0D" wp14:editId="5D4A84B7">
            <wp:extent cx="5023374" cy="4760685"/>
            <wp:effectExtent l="0" t="0" r="6350" b="1905"/>
            <wp:docPr id="28230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097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3721" cy="477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2B2E" w:rsidRPr="00922B2E" w:rsidSect="00211FBB">
      <w:pgSz w:w="11906" w:h="16838"/>
      <w:pgMar w:top="530" w:right="1440" w:bottom="40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B2E"/>
    <w:rsid w:val="0001325E"/>
    <w:rsid w:val="00015F6C"/>
    <w:rsid w:val="000D745F"/>
    <w:rsid w:val="00211FBB"/>
    <w:rsid w:val="00236799"/>
    <w:rsid w:val="00250D36"/>
    <w:rsid w:val="002650E2"/>
    <w:rsid w:val="002972E9"/>
    <w:rsid w:val="002B2757"/>
    <w:rsid w:val="002B4D2D"/>
    <w:rsid w:val="002F0399"/>
    <w:rsid w:val="003967BD"/>
    <w:rsid w:val="003A7C65"/>
    <w:rsid w:val="003D503D"/>
    <w:rsid w:val="004633BB"/>
    <w:rsid w:val="00486B3E"/>
    <w:rsid w:val="004A00B2"/>
    <w:rsid w:val="005441B7"/>
    <w:rsid w:val="00562F37"/>
    <w:rsid w:val="005756EE"/>
    <w:rsid w:val="005A06A7"/>
    <w:rsid w:val="005B7FB0"/>
    <w:rsid w:val="0062403B"/>
    <w:rsid w:val="006268D6"/>
    <w:rsid w:val="00642A98"/>
    <w:rsid w:val="006A7A9D"/>
    <w:rsid w:val="00706370"/>
    <w:rsid w:val="00726D0C"/>
    <w:rsid w:val="007A370A"/>
    <w:rsid w:val="007A4BB1"/>
    <w:rsid w:val="00823FF5"/>
    <w:rsid w:val="008316AE"/>
    <w:rsid w:val="008523A4"/>
    <w:rsid w:val="00907449"/>
    <w:rsid w:val="00922B2E"/>
    <w:rsid w:val="0094173D"/>
    <w:rsid w:val="00944735"/>
    <w:rsid w:val="009629BD"/>
    <w:rsid w:val="009632B1"/>
    <w:rsid w:val="009A5BCC"/>
    <w:rsid w:val="009E4A44"/>
    <w:rsid w:val="009F3E87"/>
    <w:rsid w:val="00A066EF"/>
    <w:rsid w:val="00A21EFD"/>
    <w:rsid w:val="00A27886"/>
    <w:rsid w:val="00A95A3B"/>
    <w:rsid w:val="00AF33A0"/>
    <w:rsid w:val="00B83146"/>
    <w:rsid w:val="00BD7EBC"/>
    <w:rsid w:val="00BE1405"/>
    <w:rsid w:val="00CA4598"/>
    <w:rsid w:val="00CA7AF1"/>
    <w:rsid w:val="00D5558F"/>
    <w:rsid w:val="00D8081D"/>
    <w:rsid w:val="00DB3023"/>
    <w:rsid w:val="00DF1A7C"/>
    <w:rsid w:val="00F50027"/>
    <w:rsid w:val="00F7034A"/>
    <w:rsid w:val="00FF5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A92C8"/>
  <w15:chartTrackingRefBased/>
  <w15:docId w15:val="{8DB1F14E-5561-1743-9DA9-C0A838B45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2B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2B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2B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2B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2B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2B2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2B2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2B2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2B2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2B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22B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2B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2B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2B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2B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2B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2B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2B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2B2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2B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2B2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2B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2B2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2B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2B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2B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2B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2B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2B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19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2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.~WRD0000</Template>
  <TotalTime>8</TotalTime>
  <Pages>2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BROADHURST</dc:creator>
  <cp:keywords/>
  <dc:description/>
  <cp:lastModifiedBy>David BROADHURST</cp:lastModifiedBy>
  <cp:revision>6</cp:revision>
  <cp:lastPrinted>2024-04-30T05:06:00Z</cp:lastPrinted>
  <dcterms:created xsi:type="dcterms:W3CDTF">2024-04-30T05:00:00Z</dcterms:created>
  <dcterms:modified xsi:type="dcterms:W3CDTF">2024-06-17T06:30:00Z</dcterms:modified>
</cp:coreProperties>
</file>